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B181B" w14:textId="77777777" w:rsidR="00397F18" w:rsidRPr="00E1006E" w:rsidRDefault="003C5ED9">
      <w:pPr>
        <w:jc w:val="center"/>
        <w:rPr>
          <w:rFonts w:ascii="Arial" w:hAnsi="Arial" w:cs="Arial"/>
        </w:rPr>
      </w:pPr>
      <w:r w:rsidRPr="00E1006E">
        <w:rPr>
          <w:rFonts w:ascii="Arial" w:hAnsi="Arial" w:cs="Arial"/>
          <w:noProof/>
        </w:rPr>
        <w:drawing>
          <wp:inline distT="0" distB="0" distL="0" distR="0" wp14:anchorId="2FE5C543" wp14:editId="1CCD557D">
            <wp:extent cx="1362075" cy="561975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56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B89B3F" w14:textId="77777777" w:rsidR="00397F18" w:rsidRPr="00E1006E" w:rsidRDefault="003C5ED9">
      <w:pPr>
        <w:jc w:val="center"/>
        <w:rPr>
          <w:rFonts w:ascii="Arial" w:hAnsi="Arial" w:cs="Arial"/>
        </w:rPr>
      </w:pPr>
      <w:r w:rsidRPr="00E1006E">
        <w:rPr>
          <w:rFonts w:ascii="Arial" w:hAnsi="Arial" w:cs="Arial"/>
        </w:rPr>
        <w:t>INSTITUTO SUPERIOR POLITÉCNICO DE TECNOLOGIAS E CIÊNCIAS</w:t>
      </w:r>
    </w:p>
    <w:p w14:paraId="0128BF1E" w14:textId="77777777" w:rsidR="00397F18" w:rsidRPr="00E1006E" w:rsidRDefault="003C5ED9">
      <w:pPr>
        <w:jc w:val="center"/>
        <w:rPr>
          <w:rFonts w:ascii="Arial" w:hAnsi="Arial" w:cs="Arial"/>
        </w:rPr>
      </w:pPr>
      <w:r w:rsidRPr="00E1006E">
        <w:rPr>
          <w:rFonts w:ascii="Arial" w:hAnsi="Arial" w:cs="Arial"/>
        </w:rPr>
        <w:t>DEPARTAMENTO DE ENGENHARIAS E TECNOLOGIAS</w:t>
      </w:r>
    </w:p>
    <w:p w14:paraId="1338A5DD" w14:textId="77777777" w:rsidR="00397F18" w:rsidRPr="00E1006E" w:rsidRDefault="003C5ED9">
      <w:pPr>
        <w:jc w:val="center"/>
        <w:rPr>
          <w:rFonts w:ascii="Arial" w:hAnsi="Arial" w:cs="Arial"/>
        </w:rPr>
      </w:pPr>
      <w:r w:rsidRPr="00E1006E">
        <w:rPr>
          <w:rFonts w:ascii="Arial" w:hAnsi="Arial" w:cs="Arial"/>
        </w:rPr>
        <w:t>CURSO DE ENGENHARIA INFORMÁTICA</w:t>
      </w:r>
    </w:p>
    <w:p w14:paraId="7F3FB918" w14:textId="77777777" w:rsidR="00397F18" w:rsidRPr="00E1006E" w:rsidRDefault="00397F18">
      <w:pPr>
        <w:jc w:val="center"/>
        <w:rPr>
          <w:rFonts w:ascii="Arial" w:hAnsi="Arial" w:cs="Arial"/>
        </w:rPr>
      </w:pPr>
    </w:p>
    <w:p w14:paraId="4AACC0B2" w14:textId="246EFF15" w:rsidR="00397F18" w:rsidRPr="00E1006E" w:rsidRDefault="00000000" w:rsidP="00E650E0">
      <w:pPr>
        <w:pStyle w:val="Subttulo"/>
        <w:rPr>
          <w:rFonts w:ascii="Arial" w:hAnsi="Arial" w:cs="Arial"/>
          <w:i w:val="0"/>
          <w:iCs/>
          <w:sz w:val="40"/>
          <w:szCs w:val="52"/>
        </w:rPr>
      </w:pPr>
      <w:sdt>
        <w:sdtPr>
          <w:rPr>
            <w:rFonts w:ascii="Arial" w:hAnsi="Arial" w:cs="Arial"/>
            <w:i w:val="0"/>
            <w:iCs/>
            <w:sz w:val="40"/>
            <w:szCs w:val="52"/>
          </w:rPr>
          <w:alias w:val="Subject"/>
          <w:tag w:val=""/>
          <w:id w:val="1168218007"/>
          <w:placeholder>
            <w:docPart w:val="655CA621C6D9473EB5D5D733480E749B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C85630">
            <w:rPr>
              <w:rFonts w:ascii="Arial" w:hAnsi="Arial" w:cs="Arial"/>
              <w:i w:val="0"/>
              <w:iCs/>
              <w:sz w:val="40"/>
              <w:szCs w:val="52"/>
            </w:rPr>
            <w:t>Engenharia De Software 2</w:t>
          </w:r>
        </w:sdtContent>
      </w:sdt>
    </w:p>
    <w:p w14:paraId="60694F58" w14:textId="77777777" w:rsidR="000E6EEF" w:rsidRPr="00E1006E" w:rsidRDefault="000E6EEF" w:rsidP="000E6EEF">
      <w:pPr>
        <w:jc w:val="center"/>
        <w:rPr>
          <w:rFonts w:ascii="Arial" w:hAnsi="Arial" w:cs="Arial"/>
        </w:rPr>
      </w:pPr>
    </w:p>
    <w:p w14:paraId="4315C546" w14:textId="51BF1E1B" w:rsidR="000E6EEF" w:rsidRPr="008B42F6" w:rsidRDefault="000E6EEF" w:rsidP="000E6EEF">
      <w:pPr>
        <w:jc w:val="center"/>
        <w:rPr>
          <w:rFonts w:ascii="Arial" w:hAnsi="Arial" w:cs="Arial"/>
          <w:color w:val="262626" w:themeColor="text1" w:themeTint="D9"/>
        </w:rPr>
      </w:pPr>
      <w:r w:rsidRPr="00E1006E">
        <w:rPr>
          <w:rFonts w:ascii="Arial" w:hAnsi="Arial" w:cs="Arial"/>
          <w:color w:val="262626" w:themeColor="text1" w:themeTint="D9"/>
        </w:rPr>
        <w:t>EIN</w:t>
      </w:r>
      <w:r w:rsidR="00CA777A" w:rsidRPr="00E1006E">
        <w:rPr>
          <w:rFonts w:ascii="Arial" w:hAnsi="Arial" w:cs="Arial"/>
          <w:color w:val="262626" w:themeColor="text1" w:themeTint="D9"/>
        </w:rPr>
        <w:t>6</w:t>
      </w:r>
      <w:r w:rsidRPr="00E1006E">
        <w:rPr>
          <w:rFonts w:ascii="Arial" w:hAnsi="Arial" w:cs="Arial"/>
          <w:color w:val="262626" w:themeColor="text1" w:themeTint="D9"/>
        </w:rPr>
        <w:t>_M3 - 2025/2026</w:t>
      </w:r>
    </w:p>
    <w:p w14:paraId="353DF442" w14:textId="77777777" w:rsidR="000E6EEF" w:rsidRPr="008B42F6" w:rsidRDefault="000E6EEF" w:rsidP="000E6EEF">
      <w:pPr>
        <w:jc w:val="center"/>
        <w:rPr>
          <w:rFonts w:ascii="Arial" w:hAnsi="Arial" w:cs="Arial"/>
          <w:color w:val="000000" w:themeColor="text1"/>
        </w:rPr>
      </w:pPr>
    </w:p>
    <w:p w14:paraId="24D05C0C" w14:textId="77777777" w:rsidR="00397F18" w:rsidRPr="008B42F6" w:rsidRDefault="00E650E0">
      <w:pPr>
        <w:jc w:val="center"/>
        <w:rPr>
          <w:rFonts w:ascii="Arial" w:hAnsi="Arial" w:cs="Arial"/>
        </w:rPr>
      </w:pPr>
      <w:r w:rsidRPr="008B42F6">
        <w:rPr>
          <w:rFonts w:ascii="Arial" w:eastAsia="Calibri" w:hAnsi="Arial" w:cs="Arial"/>
          <w:noProof/>
          <w:sz w:val="22"/>
        </w:rPr>
        <mc:AlternateContent>
          <mc:Choice Requires="wpg">
            <w:drawing>
              <wp:inline distT="0" distB="0" distL="0" distR="0" wp14:anchorId="0C556518" wp14:editId="4314048A">
                <wp:extent cx="5727066" cy="6350"/>
                <wp:effectExtent l="0" t="0" r="0" b="0"/>
                <wp:docPr id="7322" name="Group 7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066" cy="6350"/>
                          <a:chOff x="0" y="0"/>
                          <a:chExt cx="5727066" cy="6350"/>
                        </a:xfrm>
                      </wpg:grpSpPr>
                      <wps:wsp>
                        <wps:cNvPr id="9370" name="Shape 9370"/>
                        <wps:cNvSpPr/>
                        <wps:spPr>
                          <a:xfrm>
                            <a:off x="0" y="0"/>
                            <a:ext cx="57270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66" h="9144">
                                <a:moveTo>
                                  <a:pt x="0" y="0"/>
                                </a:moveTo>
                                <a:lnTo>
                                  <a:pt x="5727066" y="0"/>
                                </a:lnTo>
                                <a:lnTo>
                                  <a:pt x="57270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C320FC" id="Group 7322" o:spid="_x0000_s1026" style="width:450.95pt;height:.5pt;mso-position-horizontal-relative:char;mso-position-vertical-relative:line" coordsize="5727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">
                <v:shape id="Shape 9370" o:spid="_x0000_s1027" style="position:absolute;width:57270;height:91;visibility:visible;mso-wrap-style:square;v-text-anchor:top" coordsize="572706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" path="m,l5727066,r,9144l,9144,,e" fillcolor="black" stroked="f" strokeweight="0">
                  <v:stroke miterlimit="83231f" joinstyle="miter"/>
                  <v:path arrowok="t" textboxrect="0,0,5727066,9144"/>
                </v:shape>
                <w10:anchorlock/>
              </v:group>
            </w:pict>
          </mc:Fallback>
        </mc:AlternateContent>
      </w:r>
    </w:p>
    <w:p w14:paraId="7A69CD63" w14:textId="5A6A191E" w:rsidR="00397F18" w:rsidRPr="008B42F6" w:rsidRDefault="00E87A1A" w:rsidP="00E87A1A">
      <w:pPr>
        <w:tabs>
          <w:tab w:val="center" w:pos="4535"/>
        </w:tabs>
        <w:jc w:val="center"/>
        <w:rPr>
          <w:rFonts w:ascii="Arial" w:hAnsi="Arial" w:cs="Arial"/>
          <w:bCs/>
          <w:sz w:val="32"/>
          <w:szCs w:val="32"/>
          <w:lang w:val="pt-AO"/>
        </w:rPr>
      </w:pPr>
      <w:r w:rsidRPr="00E87A1A">
        <w:rPr>
          <w:rFonts w:ascii="Arial" w:hAnsi="Arial" w:cs="Arial"/>
          <w:bCs/>
          <w:sz w:val="32"/>
          <w:szCs w:val="32"/>
          <w:lang w:val="pt-AO"/>
        </w:rPr>
        <w:t>A</w:t>
      </w:r>
      <w:r w:rsidR="00C85630">
        <w:rPr>
          <w:rFonts w:ascii="Arial" w:hAnsi="Arial" w:cs="Arial"/>
          <w:bCs/>
          <w:sz w:val="32"/>
          <w:szCs w:val="32"/>
          <w:lang w:val="pt-AO"/>
        </w:rPr>
        <w:t>Laborat</w:t>
      </w:r>
      <w:r w:rsidR="00E650E0" w:rsidRPr="008B42F6">
        <w:rPr>
          <w:rFonts w:ascii="Arial" w:eastAsia="Calibri" w:hAnsi="Arial" w:cs="Arial"/>
          <w:noProof/>
          <w:sz w:val="22"/>
        </w:rPr>
        <mc:AlternateContent>
          <mc:Choice Requires="wpg">
            <w:drawing>
              <wp:inline distT="0" distB="0" distL="0" distR="0" wp14:anchorId="71FEEC29" wp14:editId="5BB6CC6A">
                <wp:extent cx="5727066" cy="6350"/>
                <wp:effectExtent l="0" t="0" r="0" b="0"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066" cy="6350"/>
                          <a:chOff x="0" y="0"/>
                          <a:chExt cx="5727066" cy="6350"/>
                        </a:xfrm>
                      </wpg:grpSpPr>
                      <wps:wsp>
                        <wps:cNvPr id="15" name="Shape 9370"/>
                        <wps:cNvSpPr/>
                        <wps:spPr>
                          <a:xfrm>
                            <a:off x="0" y="0"/>
                            <a:ext cx="57270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66" h="9144">
                                <a:moveTo>
                                  <a:pt x="0" y="0"/>
                                </a:moveTo>
                                <a:lnTo>
                                  <a:pt x="5727066" y="0"/>
                                </a:lnTo>
                                <a:lnTo>
                                  <a:pt x="57270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766473" id="Group 14" o:spid="_x0000_s1026" style="width:450.95pt;height:.5pt;mso-position-horizontal-relative:char;mso-position-vertical-relative:line" coordsize="5727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">
                <v:shape id="Shape 9370" o:spid="_x0000_s1027" style="position:absolute;width:57270;height:91;visibility:visible;mso-wrap-style:square;v-text-anchor:top" coordsize="572706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" path="m,l5727066,r,9144l,9144,,e" fillcolor="black" stroked="f" strokeweight="0">
                  <v:stroke miterlimit="83231f" joinstyle="miter"/>
                  <v:path arrowok="t" textboxrect="0,0,5727066,9144"/>
                </v:shape>
                <w10:anchorlock/>
              </v:group>
            </w:pict>
          </mc:Fallback>
        </mc:AlternateContent>
      </w:r>
    </w:p>
    <w:p w14:paraId="47F94D12" w14:textId="77777777" w:rsidR="00A5375B" w:rsidRPr="008B42F6" w:rsidRDefault="00A5375B" w:rsidP="00A5375B">
      <w:pPr>
        <w:jc w:val="center"/>
        <w:rPr>
          <w:rFonts w:ascii="Arial" w:hAnsi="Arial" w:cs="Arial"/>
        </w:rPr>
      </w:pPr>
    </w:p>
    <w:p w14:paraId="420E79FD" w14:textId="77777777" w:rsidR="00A5375B" w:rsidRPr="008B42F6" w:rsidRDefault="00A5375B" w:rsidP="00A5375B">
      <w:pPr>
        <w:jc w:val="center"/>
        <w:rPr>
          <w:rFonts w:ascii="Arial" w:hAnsi="Arial" w:cs="Arial"/>
        </w:rPr>
      </w:pPr>
    </w:p>
    <w:p w14:paraId="64EFEBBD" w14:textId="77777777" w:rsidR="00E87A1A" w:rsidRPr="008B42F6" w:rsidRDefault="00E87A1A" w:rsidP="00E650E0">
      <w:pPr>
        <w:spacing w:after="0"/>
        <w:jc w:val="center"/>
        <w:rPr>
          <w:rFonts w:ascii="Arial" w:hAnsi="Arial" w:cs="Arial"/>
          <w:b/>
          <w:bCs/>
        </w:rPr>
      </w:pPr>
    </w:p>
    <w:p w14:paraId="504F8790" w14:textId="77777777" w:rsidR="00E87A1A" w:rsidRPr="008B42F6" w:rsidRDefault="00E87A1A" w:rsidP="00E650E0">
      <w:pPr>
        <w:spacing w:after="0"/>
        <w:jc w:val="center"/>
        <w:rPr>
          <w:rFonts w:ascii="Arial" w:hAnsi="Arial" w:cs="Arial"/>
          <w:b/>
          <w:bCs/>
        </w:rPr>
      </w:pPr>
    </w:p>
    <w:p w14:paraId="7AF6F219" w14:textId="6333ABB7" w:rsidR="00E650E0" w:rsidRDefault="00B0129B" w:rsidP="00E650E0">
      <w:pPr>
        <w:spacing w:after="0"/>
        <w:jc w:val="center"/>
      </w:pPr>
      <w:hyperlink r:id="rId9">
        <w:r w:rsidRPr="008B42F6">
          <w:rPr>
            <w:rFonts w:ascii="Arial" w:hAnsi="Arial" w:cs="Arial"/>
            <w:color w:val="000000" w:themeColor="text1"/>
          </w:rPr>
          <w:t>Líria Djenaba Vilança Bá</w:t>
        </w:r>
      </w:hyperlink>
    </w:p>
    <w:p w14:paraId="7D9ECDF0" w14:textId="73940E67" w:rsidR="00C85630" w:rsidRPr="008B42F6" w:rsidRDefault="00C85630" w:rsidP="00E650E0">
      <w:pPr>
        <w:spacing w:after="0"/>
        <w:jc w:val="center"/>
        <w:rPr>
          <w:rFonts w:ascii="Arial" w:hAnsi="Arial" w:cs="Arial"/>
          <w:color w:val="000000" w:themeColor="text1"/>
        </w:rPr>
      </w:pPr>
      <w:r>
        <w:t>20230237</w:t>
      </w:r>
    </w:p>
    <w:p w14:paraId="6EB2A72F" w14:textId="77777777" w:rsidR="000E6EEF" w:rsidRPr="008B42F6" w:rsidRDefault="000E6EEF" w:rsidP="00E650E0">
      <w:pPr>
        <w:spacing w:after="0"/>
        <w:jc w:val="center"/>
        <w:rPr>
          <w:rFonts w:ascii="Arial" w:hAnsi="Arial" w:cs="Arial"/>
        </w:rPr>
      </w:pPr>
    </w:p>
    <w:p w14:paraId="56C4AAE3" w14:textId="77777777" w:rsidR="00A5375B" w:rsidRPr="008B42F6" w:rsidRDefault="00A5375B" w:rsidP="00E650E0">
      <w:pPr>
        <w:spacing w:after="0"/>
        <w:jc w:val="center"/>
        <w:rPr>
          <w:rFonts w:ascii="Arial" w:hAnsi="Arial" w:cs="Arial"/>
        </w:rPr>
      </w:pPr>
    </w:p>
    <w:p w14:paraId="51DCA732" w14:textId="77777777" w:rsidR="00A5375B" w:rsidRPr="008B42F6" w:rsidRDefault="00A5375B" w:rsidP="00E650E0">
      <w:pPr>
        <w:spacing w:after="0"/>
        <w:jc w:val="center"/>
        <w:rPr>
          <w:rFonts w:ascii="Arial" w:hAnsi="Arial" w:cs="Arial"/>
        </w:rPr>
      </w:pPr>
    </w:p>
    <w:p w14:paraId="0FD9AC4B" w14:textId="77777777" w:rsidR="00E87A1A" w:rsidRPr="008B42F6" w:rsidRDefault="00E87A1A" w:rsidP="00E650E0">
      <w:pPr>
        <w:spacing w:after="0"/>
        <w:jc w:val="center"/>
        <w:rPr>
          <w:rFonts w:ascii="Arial" w:hAnsi="Arial" w:cs="Arial"/>
        </w:rPr>
      </w:pPr>
    </w:p>
    <w:p w14:paraId="1907161D" w14:textId="77777777" w:rsidR="00A5375B" w:rsidRPr="008B42F6" w:rsidRDefault="00A5375B" w:rsidP="00E650E0">
      <w:pPr>
        <w:spacing w:after="0"/>
        <w:jc w:val="center"/>
        <w:rPr>
          <w:rFonts w:ascii="Arial" w:hAnsi="Arial" w:cs="Arial"/>
        </w:rPr>
      </w:pPr>
    </w:p>
    <w:p w14:paraId="3FE80E0F" w14:textId="77777777" w:rsidR="00A5375B" w:rsidRPr="008B42F6" w:rsidRDefault="00A5375B" w:rsidP="00A5375B">
      <w:pPr>
        <w:spacing w:after="0" w:line="360" w:lineRule="auto"/>
        <w:jc w:val="center"/>
        <w:rPr>
          <w:rFonts w:ascii="Arial" w:hAnsi="Arial" w:cs="Arial"/>
          <w:b/>
          <w:bCs/>
        </w:rPr>
      </w:pPr>
      <w:r w:rsidRPr="008B42F6">
        <w:rPr>
          <w:rFonts w:ascii="Arial" w:hAnsi="Arial" w:cs="Arial"/>
          <w:b/>
          <w:bCs/>
        </w:rPr>
        <w:t>DOCENTE</w:t>
      </w:r>
    </w:p>
    <w:p w14:paraId="44701FC7" w14:textId="4CF658E3" w:rsidR="002461E5" w:rsidRPr="008B42F6" w:rsidRDefault="00CA777A" w:rsidP="002B01C7">
      <w:pPr>
        <w:spacing w:after="0"/>
        <w:jc w:val="center"/>
        <w:rPr>
          <w:rFonts w:ascii="Arial" w:hAnsi="Arial" w:cs="Arial"/>
          <w:color w:val="000000" w:themeColor="text1"/>
        </w:rPr>
      </w:pPr>
      <w:hyperlink r:id="rId10" w:history="1">
        <w:r w:rsidRPr="008B42F6">
          <w:rPr>
            <w:rStyle w:val="Hyperlink"/>
            <w:rFonts w:ascii="Arial" w:hAnsi="Arial" w:cs="Arial"/>
            <w:color w:val="000000" w:themeColor="text1"/>
            <w:u w:val="none"/>
          </w:rPr>
          <w:t>Bongo Cahisso</w:t>
        </w:r>
      </w:hyperlink>
    </w:p>
    <w:p w14:paraId="1C7FF654" w14:textId="77777777" w:rsidR="002B01C7" w:rsidRPr="008B42F6" w:rsidRDefault="002B01C7" w:rsidP="002B01C7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7419B09B" w14:textId="77777777" w:rsidR="00397F18" w:rsidRPr="008B42F6" w:rsidRDefault="00397F18">
      <w:pPr>
        <w:rPr>
          <w:rFonts w:ascii="Arial" w:hAnsi="Arial" w:cs="Arial"/>
        </w:rPr>
      </w:pPr>
    </w:p>
    <w:p w14:paraId="18991E13" w14:textId="77777777" w:rsidR="00A5375B" w:rsidRPr="008B42F6" w:rsidRDefault="00A5375B" w:rsidP="00A5375B">
      <w:pPr>
        <w:spacing w:line="259" w:lineRule="auto"/>
        <w:jc w:val="left"/>
        <w:rPr>
          <w:rFonts w:ascii="Arial" w:hAnsi="Arial" w:cs="Arial"/>
        </w:rPr>
        <w:sectPr w:rsidR="00A5375B" w:rsidRPr="008B42F6" w:rsidSect="00861F68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134" w:right="1418" w:bottom="851" w:left="1418" w:header="709" w:footer="709" w:gutter="0"/>
          <w:pgNumType w:start="1"/>
          <w:cols w:space="720"/>
        </w:sectPr>
      </w:pPr>
    </w:p>
    <w:bookmarkStart w:id="0" w:name="_6oa1eswzkq4d" w:colFirst="0" w:colLast="0" w:displacedByCustomXml="next"/>
    <w:bookmarkEnd w:id="0" w:displacedByCustomXml="next"/>
    <w:bookmarkStart w:id="1" w:name="_abkoyj9d7p07" w:colFirst="0" w:colLast="0" w:displacedByCustomXml="next"/>
    <w:bookmarkEnd w:id="1" w:displacedByCustomXml="next"/>
    <w:bookmarkStart w:id="2" w:name="_Toc213609787" w:displacedByCustomXml="next"/>
    <w:bookmarkStart w:id="3" w:name="_Toc216820599" w:displacedByCustomXml="next"/>
    <w:sdt>
      <w:sdtPr>
        <w:rPr>
          <w:rFonts w:ascii="Arial" w:eastAsia="Quattrocento Sans" w:hAnsi="Arial" w:cs="Arial"/>
          <w:caps w:val="0"/>
          <w:color w:val="auto"/>
          <w:sz w:val="24"/>
          <w:szCs w:val="24"/>
          <w:lang w:val="pt-PT" w:eastAsia="pt-PT"/>
        </w:rPr>
        <w:id w:val="14216014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1D25452" w14:textId="13AE8CD9" w:rsidR="00E1006E" w:rsidRPr="008B42F6" w:rsidRDefault="00E1006E" w:rsidP="00E1006E">
          <w:pPr>
            <w:pStyle w:val="CabealhodoSumrio"/>
            <w:numPr>
              <w:ilvl w:val="0"/>
              <w:numId w:val="0"/>
            </w:numPr>
            <w:rPr>
              <w:rFonts w:ascii="Arial" w:hAnsi="Arial" w:cs="Arial"/>
              <w:b/>
              <w:bCs/>
              <w:color w:val="auto"/>
            </w:rPr>
          </w:pPr>
          <w:r w:rsidRPr="008B42F6">
            <w:rPr>
              <w:rFonts w:ascii="Arial" w:hAnsi="Arial" w:cs="Arial"/>
              <w:b/>
              <w:bCs/>
              <w:color w:val="auto"/>
              <w:lang w:val="pt-PT"/>
            </w:rPr>
            <w:t>Índice</w:t>
          </w:r>
        </w:p>
        <w:p w14:paraId="13DF5D58" w14:textId="053A0C95" w:rsidR="009772BE" w:rsidRDefault="00E1006E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r w:rsidRPr="008B42F6">
            <w:rPr>
              <w:rFonts w:ascii="Arial" w:hAnsi="Arial" w:cs="Arial"/>
            </w:rPr>
            <w:fldChar w:fldCharType="begin"/>
          </w:r>
          <w:r w:rsidRPr="008B42F6">
            <w:rPr>
              <w:rFonts w:ascii="Arial" w:hAnsi="Arial" w:cs="Arial"/>
            </w:rPr>
            <w:instrText xml:space="preserve"> TOC \o "1-3" \h \z \u </w:instrText>
          </w:r>
          <w:r w:rsidRPr="008B42F6">
            <w:rPr>
              <w:rFonts w:ascii="Arial" w:hAnsi="Arial" w:cs="Arial"/>
            </w:rPr>
            <w:fldChar w:fldCharType="separate"/>
          </w:r>
          <w:hyperlink w:anchor="_Toc226927702" w:history="1">
            <w:r w:rsidR="009772BE" w:rsidRPr="0043647F">
              <w:rPr>
                <w:rStyle w:val="Hyperlink"/>
                <w:noProof/>
              </w:rPr>
              <w:t>1. INTRODUÇÃO</w:t>
            </w:r>
            <w:r w:rsidR="009772BE">
              <w:rPr>
                <w:noProof/>
                <w:webHidden/>
              </w:rPr>
              <w:tab/>
            </w:r>
            <w:r w:rsidR="009772BE">
              <w:rPr>
                <w:noProof/>
                <w:webHidden/>
              </w:rPr>
              <w:fldChar w:fldCharType="begin"/>
            </w:r>
            <w:r w:rsidR="009772BE">
              <w:rPr>
                <w:noProof/>
                <w:webHidden/>
              </w:rPr>
              <w:instrText xml:space="preserve"> PAGEREF _Toc226927702 \h </w:instrText>
            </w:r>
            <w:r w:rsidR="009772BE">
              <w:rPr>
                <w:noProof/>
                <w:webHidden/>
              </w:rPr>
            </w:r>
            <w:r w:rsidR="009772BE">
              <w:rPr>
                <w:noProof/>
                <w:webHidden/>
              </w:rPr>
              <w:fldChar w:fldCharType="separate"/>
            </w:r>
            <w:r w:rsidR="00060FF4">
              <w:rPr>
                <w:noProof/>
                <w:webHidden/>
              </w:rPr>
              <w:t>1</w:t>
            </w:r>
            <w:r w:rsidR="009772BE">
              <w:rPr>
                <w:noProof/>
                <w:webHidden/>
              </w:rPr>
              <w:fldChar w:fldCharType="end"/>
            </w:r>
          </w:hyperlink>
        </w:p>
        <w:p w14:paraId="5CF9B7BC" w14:textId="42BECEA8" w:rsidR="00E1006E" w:rsidRPr="008B42F6" w:rsidRDefault="00E1006E">
          <w:pPr>
            <w:rPr>
              <w:rFonts w:ascii="Arial" w:hAnsi="Arial" w:cs="Arial"/>
            </w:rPr>
          </w:pPr>
          <w:r w:rsidRPr="008B42F6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7EEA9A6E" w14:textId="77777777" w:rsidR="00861F68" w:rsidRPr="008B42F6" w:rsidRDefault="00861F68">
      <w:pPr>
        <w:rPr>
          <w:rFonts w:ascii="Arial" w:hAnsi="Arial" w:cs="Arial"/>
          <w:b/>
          <w:caps/>
        </w:rPr>
        <w:sectPr w:rsidR="00861F68" w:rsidRPr="008B42F6" w:rsidSect="00861F68">
          <w:headerReference w:type="default" r:id="rId17"/>
          <w:footerReference w:type="default" r:id="rId18"/>
          <w:headerReference w:type="first" r:id="rId19"/>
          <w:footerReference w:type="first" r:id="rId20"/>
          <w:pgSz w:w="11906" w:h="16838"/>
          <w:pgMar w:top="1134" w:right="1418" w:bottom="851" w:left="1418" w:header="709" w:footer="709" w:gutter="0"/>
          <w:pgNumType w:start="1"/>
          <w:cols w:space="720"/>
          <w:formProt w:val="0"/>
          <w:docGrid w:linePitch="100"/>
        </w:sectPr>
      </w:pPr>
    </w:p>
    <w:p w14:paraId="09337C67" w14:textId="77777777" w:rsidR="000D1347" w:rsidRPr="00291A71" w:rsidRDefault="000D1347" w:rsidP="00291A71">
      <w:pPr>
        <w:pStyle w:val="Ttulo1"/>
      </w:pPr>
      <w:bookmarkStart w:id="4" w:name="_Toc226927702"/>
      <w:r w:rsidRPr="00291A71">
        <w:lastRenderedPageBreak/>
        <w:t>INTRODUÇÃO</w:t>
      </w:r>
      <w:bookmarkEnd w:id="3"/>
      <w:bookmarkEnd w:id="2"/>
      <w:bookmarkEnd w:id="4"/>
    </w:p>
    <w:p w14:paraId="52398C3A" w14:textId="5A4A6BDC" w:rsidR="00B63220" w:rsidRPr="00457E95" w:rsidRDefault="00B63220">
      <w:pPr>
        <w:rPr>
          <w:rFonts w:ascii="Arial" w:eastAsia="Times New Roman" w:hAnsi="Arial" w:cs="Arial"/>
          <w:b/>
          <w:bCs/>
          <w:lang w:val="pt-AO" w:eastAsia="pt-AO"/>
        </w:rPr>
      </w:pPr>
      <w:r>
        <w:rPr>
          <w:rFonts w:ascii="Arial" w:hAnsi="Arial" w:cs="Arial"/>
          <w:b/>
        </w:rPr>
        <w:br w:type="page"/>
      </w:r>
    </w:p>
    <w:p w14:paraId="7F6740DB" w14:textId="0D371001" w:rsidR="00EA3D62" w:rsidRDefault="00B63220" w:rsidP="009772BE">
      <w:pPr>
        <w:pStyle w:val="Ttulo1"/>
        <w:numPr>
          <w:ilvl w:val="0"/>
          <w:numId w:val="0"/>
        </w:numPr>
        <w:ind w:left="431" w:hanging="431"/>
        <w:jc w:val="center"/>
      </w:pPr>
      <w:bookmarkStart w:id="5" w:name="_Toc226927715"/>
      <w:r w:rsidRPr="00B63220">
        <w:lastRenderedPageBreak/>
        <w:t>Referências Bibliográficas</w:t>
      </w:r>
      <w:bookmarkEnd w:id="5"/>
    </w:p>
    <w:p w14:paraId="0AD8ADB5" w14:textId="77777777" w:rsidR="009772BE" w:rsidRPr="009772BE" w:rsidRDefault="009772BE" w:rsidP="009772BE"/>
    <w:sectPr w:rsidR="009772BE" w:rsidRPr="009772BE" w:rsidSect="00861F68">
      <w:footerReference w:type="default" r:id="rId21"/>
      <w:pgSz w:w="11906" w:h="16838"/>
      <w:pgMar w:top="1134" w:right="1418" w:bottom="851" w:left="1418" w:header="709" w:footer="709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99093" w14:textId="77777777" w:rsidR="006D2EAE" w:rsidRDefault="006D2EAE">
      <w:pPr>
        <w:spacing w:after="0"/>
      </w:pPr>
      <w:r>
        <w:separator/>
      </w:r>
    </w:p>
  </w:endnote>
  <w:endnote w:type="continuationSeparator" w:id="0">
    <w:p w14:paraId="64A583A2" w14:textId="77777777" w:rsidR="006D2EAE" w:rsidRDefault="006D2EA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1" w:fontKey="{BDE1EDF7-B0AA-4733-B50F-164AF4B557F2}"/>
    <w:embedBold r:id="rId2" w:fontKey="{03822D58-9AA7-4D14-8A0C-2690892F5F75}"/>
    <w:embedItalic r:id="rId3" w:fontKey="{A8B8CE45-AAA3-4FA7-883B-205DE057E112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4" w:fontKey="{F9035C5C-DC21-4E11-9408-19D7FEAB6FC9}"/>
    <w:embedBold r:id="rId5" w:fontKey="{FFB0E41E-853F-43BC-BBB5-4607138F7269}"/>
    <w:embedItalic r:id="rId6" w:fontKey="{82FBD4AB-36F1-4C5B-BDF1-56C7AAAB26C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F04EAB72-FCCB-4E66-ABDE-52226B874793}"/>
    <w:embedItalic r:id="rId8" w:fontKey="{5F436C48-514A-42B7-9AAC-7AAEFA83A9F2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Italic r:id="rId9" w:fontKey="{6BC5487A-5F36-4511-B0EA-36C63A6B339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0" w:fontKey="{5A365B7B-7497-44BD-AB42-F95B3C839C13}"/>
    <w:embedItalic r:id="rId11" w:fontKey="{BE9B1A0A-476E-4614-A7EE-FC24E4CB4AE4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2" w:fontKey="{AEF86FBD-7BB2-406D-B0D4-D292938375CB}"/>
    <w:embedBold r:id="rId13" w:fontKey="{F474D965-4C80-4CCF-9D5C-8EB467D5187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3F943A96-DF69-4A9A-AF7A-C61A6479C8A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49F8D" w14:textId="77777777" w:rsidR="00397F18" w:rsidRDefault="00397F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52F0E" w14:textId="77777777" w:rsidR="00397F18" w:rsidRDefault="003C5ED9">
    <w:pPr>
      <w:jc w:val="center"/>
    </w:pPr>
    <w:r>
      <w:t>LUANDA</w:t>
    </w:r>
    <w:r w:rsidR="000E34CA">
      <w:t>, TALATONA</w:t>
    </w:r>
  </w:p>
  <w:p w14:paraId="455B162F" w14:textId="319D40D8" w:rsidR="00397F18" w:rsidRPr="00A5375B" w:rsidRDefault="009D526A">
    <w:pPr>
      <w:jc w:val="center"/>
      <w:rPr>
        <w:bCs/>
      </w:rPr>
    </w:pPr>
    <w:r>
      <w:rPr>
        <w:bCs/>
      </w:rPr>
      <w:fldChar w:fldCharType="begin"/>
    </w:r>
    <w:r>
      <w:rPr>
        <w:bCs/>
      </w:rPr>
      <w:instrText xml:space="preserve"> TIME \@ "dd/MM/yyyy" </w:instrText>
    </w:r>
    <w:r>
      <w:rPr>
        <w:bCs/>
      </w:rPr>
      <w:fldChar w:fldCharType="separate"/>
    </w:r>
    <w:r w:rsidR="00C85630">
      <w:rPr>
        <w:bCs/>
        <w:noProof/>
      </w:rPr>
      <w:t>30/04/2026</w:t>
    </w:r>
    <w:r>
      <w:rPr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11858" w14:textId="77777777" w:rsidR="00397F18" w:rsidRDefault="003C5ED9">
    <w:pPr>
      <w:jc w:val="center"/>
    </w:pPr>
    <w:r>
      <w:t>LUANDA</w:t>
    </w:r>
  </w:p>
  <w:p w14:paraId="666FC2C8" w14:textId="77777777" w:rsidR="00397F18" w:rsidRDefault="003C5ED9">
    <w:pPr>
      <w:jc w:val="center"/>
      <w:rPr>
        <w:b/>
      </w:rPr>
    </w:pPr>
    <w:r>
      <w:rPr>
        <w:b/>
      </w:rPr>
      <w:t>08/11/2025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8FAFB" w14:textId="77777777" w:rsidR="0077709E" w:rsidRDefault="0077709E">
    <w:pPr>
      <w:tabs>
        <w:tab w:val="center" w:pos="4252"/>
        <w:tab w:val="right" w:pos="8504"/>
      </w:tabs>
      <w:spacing w:after="0"/>
      <w:jc w:val="center"/>
      <w:rPr>
        <w:color w:val="000000"/>
        <w:sz w:val="16"/>
        <w:szCs w:val="16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082E5" w14:textId="77777777" w:rsidR="0077709E" w:rsidRDefault="0077709E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3278E" w14:textId="77777777" w:rsidR="00861F68" w:rsidRDefault="00861F68">
    <w:pPr>
      <w:tabs>
        <w:tab w:val="center" w:pos="4535"/>
      </w:tabs>
    </w:pPr>
  </w:p>
  <w:p w14:paraId="3D81495A" w14:textId="77777777" w:rsidR="00861F68" w:rsidRDefault="00861F68">
    <w:pPr>
      <w:tabs>
        <w:tab w:val="center" w:pos="4535"/>
      </w:tabs>
    </w:pPr>
    <w:r>
      <w:rPr>
        <w:noProof/>
      </w:rPr>
      <mc:AlternateContent>
        <mc:Choice Requires="wps">
          <w:drawing>
            <wp:anchor distT="6985" distB="6985" distL="7620" distR="6985" simplePos="0" relativeHeight="251668480" behindDoc="1" locked="0" layoutInCell="1" allowOverlap="1" wp14:anchorId="56BB9908" wp14:editId="75EAB3E0">
              <wp:simplePos x="0" y="0"/>
              <wp:positionH relativeFrom="column">
                <wp:posOffset>2629535</wp:posOffset>
              </wp:positionH>
              <wp:positionV relativeFrom="paragraph">
                <wp:posOffset>-97155</wp:posOffset>
              </wp:positionV>
              <wp:extent cx="564515" cy="251460"/>
              <wp:effectExtent l="7620" t="6985" r="6985" b="6985"/>
              <wp:wrapNone/>
              <wp:docPr id="12" name="Double Bracke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4480" cy="251640"/>
                      </a:xfrm>
                      <a:prstGeom prst="bracketPair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 w="12600">
                        <a:solidFill>
                          <a:srgbClr val="FFC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54B06D66" w14:textId="77777777" w:rsidR="00861F68" w:rsidRDefault="00861F68">
                          <w:pPr>
                            <w:pStyle w:val="FrameContents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8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BB9908" id="_x0000_t185" coordsize="21600,21600" o:spt="185" adj="3600" path="m@0,nfqx0@0l0@2qy@0,21600em@1,nfqx21600@0l21600@2qy@1,21600em@0,nsqx0@0l0@2qy@0,21600l@1,21600qx21600@2l21600@0qy@1,xe" filled="f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o:extrusionok="f" gradientshapeok="t" limo="10800,10800" o:connecttype="custom" o:connectlocs="@8,0;0,@9;@8,@7;@6,@9" textboxrect="@3,@3,@4,@5"/>
              <v:handles>
                <v:h position="#0,topLeft" switch="" xrange="0,10800"/>
              </v:handles>
            </v:shapetype>
            <v:shape id="Double Bracket 2" o:spid="_x0000_s1026" type="#_x0000_t185" style="position:absolute;left:0;text-align:left;margin-left:207.05pt;margin-top:-7.65pt;width:44.45pt;height:19.8pt;z-index:-251648000;visibility:visible;mso-wrap-style:square;mso-wrap-distance-left:.6pt;mso-wrap-distance-top:.55pt;mso-wrap-distance-right:.55pt;mso-wrap-distance-bottom:.5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" filled="t" strokecolor="#ffc000" strokeweight=".35mm">
              <v:textbox inset=",0,,0">
                <w:txbxContent>
                  <w:p w14:paraId="54B06D66" w14:textId="77777777" w:rsidR="00861F68" w:rsidRDefault="00861F68">
                    <w:pPr>
                      <w:pStyle w:val="FrameContents"/>
                      <w:jc w:val="cen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8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5080" distB="5715" distL="635" distR="1270" simplePos="0" relativeHeight="251667456" behindDoc="1" locked="0" layoutInCell="1" allowOverlap="1" wp14:anchorId="48038EC3" wp14:editId="4B88A861">
              <wp:simplePos x="0" y="0"/>
              <wp:positionH relativeFrom="column">
                <wp:posOffset>-66675</wp:posOffset>
              </wp:positionH>
              <wp:positionV relativeFrom="paragraph">
                <wp:posOffset>31750</wp:posOffset>
              </wp:positionV>
              <wp:extent cx="5915660" cy="12700"/>
              <wp:effectExtent l="635" t="5080" r="1270" b="5715"/>
              <wp:wrapNone/>
              <wp:docPr id="13" name="Straight Arrow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15520" cy="12600"/>
                      </a:xfrm>
                      <a:prstGeom prst="straightConnector1">
                        <a:avLst/>
                      </a:prstGeom>
                      <a:noFill/>
                      <a:ln w="9360">
                        <a:solidFill>
                          <a:srgbClr val="FFC000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w14:anchorId="7CCCEB11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3" o:spid="_x0000_s1026" type="#_x0000_t32" style="position:absolute;margin-left:-5.25pt;margin-top:2.5pt;width:465.8pt;height:1pt;z-index:-251649024;visibility:visible;mso-wrap-style:square;mso-wrap-distance-left:.05pt;mso-wrap-distance-top:.4pt;mso-wrap-distance-right:.1pt;mso-wrap-distance-bottom:.4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" strokecolor="#ffc000" strokeweight=".26mm">
              <v:stroke joinstyle="miter"/>
            </v:shape>
          </w:pict>
        </mc:Fallback>
      </mc:AlternateContent>
    </w:r>
    <w:r>
      <w:tab/>
    </w:r>
  </w:p>
  <w:p w14:paraId="23E7E893" w14:textId="77777777" w:rsidR="00861F68" w:rsidRDefault="00861F68">
    <w:pPr>
      <w:spacing w:after="0"/>
      <w:jc w:val="center"/>
      <w:rPr>
        <w:b/>
        <w:sz w:val="16"/>
        <w:szCs w:val="16"/>
      </w:rPr>
    </w:pPr>
    <w:r>
      <w:rPr>
        <w:b/>
        <w:sz w:val="16"/>
        <w:szCs w:val="16"/>
      </w:rPr>
      <w:t>INSTITUTO SUPERIOR POLITÉCNICO DE TECNOLOGIAS E CIÊNCIAS</w:t>
    </w:r>
  </w:p>
  <w:p w14:paraId="12D211F1" w14:textId="77777777" w:rsidR="00861F68" w:rsidRDefault="00861F68">
    <w:pPr>
      <w:spacing w:after="0"/>
      <w:jc w:val="center"/>
      <w:rPr>
        <w:b/>
        <w:sz w:val="16"/>
        <w:szCs w:val="16"/>
      </w:rPr>
    </w:pPr>
    <w:r>
      <w:rPr>
        <w:smallCaps/>
        <w:sz w:val="16"/>
        <w:szCs w:val="16"/>
      </w:rPr>
      <w:t>AV. LUANDA SUL, RUA LATERAL VIA S10, TALATONA – MUNICÍPIO DO BELAS – LUANDA/ANGOLA</w:t>
    </w:r>
  </w:p>
  <w:p w14:paraId="2007096B" w14:textId="77777777" w:rsidR="00861F68" w:rsidRDefault="00861F68">
    <w:pPr>
      <w:tabs>
        <w:tab w:val="center" w:pos="4252"/>
        <w:tab w:val="right" w:pos="8504"/>
      </w:tabs>
      <w:spacing w:after="0"/>
      <w:jc w:val="center"/>
      <w:rPr>
        <w:color w:val="000000"/>
        <w:sz w:val="16"/>
        <w:szCs w:val="16"/>
      </w:rPr>
    </w:pPr>
    <w:r>
      <w:rPr>
        <w:rFonts w:ascii="Quattrocento Sans" w:hAnsi="Quattrocento Sans"/>
        <w:color w:val="000000"/>
        <w:sz w:val="16"/>
        <w:szCs w:val="16"/>
      </w:rPr>
      <w:t xml:space="preserve">Telefones: </w:t>
    </w:r>
    <w:r>
      <w:rPr>
        <w:rFonts w:ascii="Quattrocento Sans" w:hAnsi="Quattrocento Sans"/>
        <w:smallCaps/>
        <w:color w:val="000000"/>
        <w:sz w:val="16"/>
        <w:szCs w:val="16"/>
      </w:rPr>
      <w:t>+244 226 430 334/+244 226 430 330</w:t>
    </w:r>
    <w:r>
      <w:rPr>
        <w:rFonts w:ascii="Quattrocento Sans" w:hAnsi="Quattrocento Sans"/>
        <w:color w:val="000000"/>
        <w:sz w:val="16"/>
        <w:szCs w:val="16"/>
      </w:rPr>
      <w:t xml:space="preserve"> – Email: geral@isptec.co.ao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CE64D" w14:textId="77777777" w:rsidR="006D2EAE" w:rsidRDefault="006D2EAE">
      <w:pPr>
        <w:spacing w:after="0"/>
      </w:pPr>
      <w:r>
        <w:separator/>
      </w:r>
    </w:p>
  </w:footnote>
  <w:footnote w:type="continuationSeparator" w:id="0">
    <w:p w14:paraId="000E9B00" w14:textId="77777777" w:rsidR="006D2EAE" w:rsidRDefault="006D2EA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E0134" w14:textId="77777777" w:rsidR="00397F18" w:rsidRDefault="00397F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0D63A" w14:textId="77777777" w:rsidR="00397F18" w:rsidRDefault="00397F1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jc w:val="left"/>
      <w:rPr>
        <w:color w:val="000000"/>
      </w:rPr>
    </w:pPr>
  </w:p>
  <w:tbl>
    <w:tblPr>
      <w:tblStyle w:val="a"/>
      <w:tblW w:w="9060" w:type="dxa"/>
      <w:tblInd w:w="-108" w:type="dxa"/>
      <w:tblLayout w:type="fixed"/>
      <w:tblLook w:val="0600" w:firstRow="0" w:lastRow="0" w:firstColumn="0" w:lastColumn="0" w:noHBand="1" w:noVBand="1"/>
    </w:tblPr>
    <w:tblGrid>
      <w:gridCol w:w="3020"/>
      <w:gridCol w:w="3020"/>
      <w:gridCol w:w="3020"/>
    </w:tblGrid>
    <w:tr w:rsidR="00397F18" w14:paraId="43045958" w14:textId="77777777">
      <w:trPr>
        <w:trHeight w:val="300"/>
      </w:trPr>
      <w:tc>
        <w:tcPr>
          <w:tcW w:w="3020" w:type="dxa"/>
        </w:tcPr>
        <w:p w14:paraId="3F176C20" w14:textId="77777777" w:rsidR="00397F18" w:rsidRDefault="00397F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/>
            <w:ind w:left="-115"/>
            <w:jc w:val="left"/>
            <w:rPr>
              <w:color w:val="000000"/>
            </w:rPr>
          </w:pPr>
        </w:p>
      </w:tc>
      <w:tc>
        <w:tcPr>
          <w:tcW w:w="3020" w:type="dxa"/>
        </w:tcPr>
        <w:p w14:paraId="009BE79D" w14:textId="77777777" w:rsidR="00397F18" w:rsidRDefault="00397F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/>
            <w:jc w:val="center"/>
            <w:rPr>
              <w:color w:val="000000"/>
            </w:rPr>
          </w:pPr>
        </w:p>
      </w:tc>
      <w:tc>
        <w:tcPr>
          <w:tcW w:w="3020" w:type="dxa"/>
        </w:tcPr>
        <w:p w14:paraId="7811194B" w14:textId="77777777" w:rsidR="00397F18" w:rsidRDefault="00397F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/>
            <w:ind w:right="-115"/>
            <w:jc w:val="right"/>
            <w:rPr>
              <w:color w:val="000000"/>
            </w:rPr>
          </w:pPr>
        </w:p>
      </w:tc>
    </w:tr>
  </w:tbl>
  <w:p w14:paraId="18E4572B" w14:textId="77777777" w:rsidR="00397F18" w:rsidRDefault="00397F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EEF3C" w14:textId="77777777" w:rsidR="00397F18" w:rsidRDefault="00397F1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jc w:val="left"/>
      <w:rPr>
        <w:color w:val="000000"/>
      </w:rPr>
    </w:pPr>
  </w:p>
  <w:tbl>
    <w:tblPr>
      <w:tblStyle w:val="a0"/>
      <w:tblW w:w="9060" w:type="dxa"/>
      <w:tblInd w:w="-108" w:type="dxa"/>
      <w:tblLayout w:type="fixed"/>
      <w:tblLook w:val="0600" w:firstRow="0" w:lastRow="0" w:firstColumn="0" w:lastColumn="0" w:noHBand="1" w:noVBand="1"/>
    </w:tblPr>
    <w:tblGrid>
      <w:gridCol w:w="3020"/>
      <w:gridCol w:w="3020"/>
      <w:gridCol w:w="3020"/>
    </w:tblGrid>
    <w:tr w:rsidR="00397F18" w14:paraId="2B3F0DE9" w14:textId="77777777">
      <w:trPr>
        <w:trHeight w:val="300"/>
      </w:trPr>
      <w:tc>
        <w:tcPr>
          <w:tcW w:w="3020" w:type="dxa"/>
        </w:tcPr>
        <w:p w14:paraId="179C7D3B" w14:textId="77777777" w:rsidR="00397F18" w:rsidRDefault="00397F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/>
            <w:ind w:left="-115"/>
            <w:jc w:val="left"/>
            <w:rPr>
              <w:color w:val="000000"/>
            </w:rPr>
          </w:pPr>
        </w:p>
      </w:tc>
      <w:tc>
        <w:tcPr>
          <w:tcW w:w="3020" w:type="dxa"/>
        </w:tcPr>
        <w:p w14:paraId="697D0F42" w14:textId="77777777" w:rsidR="00397F18" w:rsidRDefault="00397F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/>
            <w:jc w:val="center"/>
            <w:rPr>
              <w:color w:val="000000"/>
            </w:rPr>
          </w:pPr>
        </w:p>
      </w:tc>
      <w:tc>
        <w:tcPr>
          <w:tcW w:w="3020" w:type="dxa"/>
        </w:tcPr>
        <w:p w14:paraId="7DBF341C" w14:textId="77777777" w:rsidR="00397F18" w:rsidRDefault="00397F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/>
            <w:ind w:right="-115"/>
            <w:jc w:val="right"/>
            <w:rPr>
              <w:color w:val="000000"/>
            </w:rPr>
          </w:pPr>
        </w:p>
      </w:tc>
    </w:tr>
  </w:tbl>
  <w:p w14:paraId="2D056150" w14:textId="77777777" w:rsidR="00397F18" w:rsidRDefault="00397F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DEBFC" w14:textId="77777777" w:rsidR="0077709E" w:rsidRDefault="0077709E">
    <w:pPr>
      <w:widowControl w:val="0"/>
      <w:spacing w:after="0" w:line="276" w:lineRule="auto"/>
      <w:jc w:val="left"/>
      <w:rPr>
        <w:color w:val="000000"/>
      </w:rPr>
    </w:pPr>
  </w:p>
  <w:tbl>
    <w:tblPr>
      <w:tblW w:w="9497" w:type="dxa"/>
      <w:tblInd w:w="-500" w:type="dxa"/>
      <w:tblLayout w:type="fixed"/>
      <w:tblLook w:val="04A0" w:firstRow="1" w:lastRow="0" w:firstColumn="1" w:lastColumn="0" w:noHBand="0" w:noVBand="1"/>
    </w:tblPr>
    <w:tblGrid>
      <w:gridCol w:w="2266"/>
      <w:gridCol w:w="7231"/>
    </w:tblGrid>
    <w:tr w:rsidR="009529EE" w14:paraId="3C09CB6D" w14:textId="77777777">
      <w:trPr>
        <w:trHeight w:val="416"/>
      </w:trPr>
      <w:tc>
        <w:tcPr>
          <w:tcW w:w="2266" w:type="dxa"/>
        </w:tcPr>
        <w:p w14:paraId="4242CF47" w14:textId="77777777" w:rsidR="0077709E" w:rsidRDefault="00000000">
          <w:pP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</w:rPr>
            <w:drawing>
              <wp:inline distT="0" distB="0" distL="0" distR="0" wp14:anchorId="15DA488F" wp14:editId="721E637F">
                <wp:extent cx="1050925" cy="431165"/>
                <wp:effectExtent l="0" t="0" r="0" b="0"/>
                <wp:docPr id="7" name="Image2 Copy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2 Copy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0925" cy="4311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30" w:type="dxa"/>
          <w:vAlign w:val="bottom"/>
        </w:tcPr>
        <w:p w14:paraId="1816C17E" w14:textId="2CE75DBE" w:rsidR="0077709E" w:rsidRDefault="0077709E">
          <w:pPr>
            <w:tabs>
              <w:tab w:val="center" w:pos="4252"/>
              <w:tab w:val="right" w:pos="8504"/>
            </w:tabs>
            <w:jc w:val="right"/>
            <w:rPr>
              <w:color w:val="000000"/>
            </w:rPr>
          </w:pPr>
        </w:p>
      </w:tc>
    </w:tr>
  </w:tbl>
  <w:p w14:paraId="5ECDE777" w14:textId="77777777" w:rsidR="0077709E" w:rsidRDefault="00000000">
    <w:pPr>
      <w:tabs>
        <w:tab w:val="center" w:pos="4252"/>
        <w:tab w:val="right" w:pos="8504"/>
      </w:tabs>
      <w:spacing w:after="0"/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9525" distB="10160" distL="635" distR="1270" simplePos="0" relativeHeight="251664384" behindDoc="1" locked="0" layoutInCell="1" allowOverlap="1" wp14:anchorId="12DBFF44" wp14:editId="1CDC9E8F">
              <wp:simplePos x="0" y="0"/>
              <wp:positionH relativeFrom="column">
                <wp:posOffset>-53340</wp:posOffset>
              </wp:positionH>
              <wp:positionV relativeFrom="paragraph">
                <wp:posOffset>110490</wp:posOffset>
              </wp:positionV>
              <wp:extent cx="5835650" cy="19050"/>
              <wp:effectExtent l="635" t="9525" r="1270" b="10160"/>
              <wp:wrapNone/>
              <wp:docPr id="9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35600" cy="19080"/>
                      </a:xfrm>
                      <a:prstGeom prst="straightConnector1">
                        <a:avLst/>
                      </a:prstGeom>
                      <a:noFill/>
                      <a:ln w="19080">
                        <a:solidFill>
                          <a:srgbClr val="FFC000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w14:anchorId="347499E9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4.2pt;margin-top:8.7pt;width:459.5pt;height:1.5pt;z-index:-251652096;visibility:visible;mso-wrap-style:square;mso-wrap-distance-left:.05pt;mso-wrap-distance-top:.75pt;mso-wrap-distance-right:.1pt;mso-wrap-distance-bottom:.8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" strokecolor="#ffc000" strokeweight=".53mm">
              <v:stroke joinstyle="miter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4CAD1" w14:textId="77777777" w:rsidR="0077709E" w:rsidRDefault="0077709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B5161"/>
    <w:multiLevelType w:val="multilevel"/>
    <w:tmpl w:val="5C96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C23E9"/>
    <w:multiLevelType w:val="multilevel"/>
    <w:tmpl w:val="B6B0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4051B"/>
    <w:multiLevelType w:val="multilevel"/>
    <w:tmpl w:val="3C90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F153D"/>
    <w:multiLevelType w:val="multilevel"/>
    <w:tmpl w:val="CFCC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35478"/>
    <w:multiLevelType w:val="multilevel"/>
    <w:tmpl w:val="A7A03C4E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 "/>
      <w:lvlJc w:val="left"/>
      <w:pPr>
        <w:ind w:left="576" w:hanging="576"/>
      </w:pPr>
      <w:rPr>
        <w:rFonts w:hint="default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18E36BE5"/>
    <w:multiLevelType w:val="multilevel"/>
    <w:tmpl w:val="1C0C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02F39"/>
    <w:multiLevelType w:val="multilevel"/>
    <w:tmpl w:val="D904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11EDC"/>
    <w:multiLevelType w:val="multilevel"/>
    <w:tmpl w:val="0792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F22671"/>
    <w:multiLevelType w:val="multilevel"/>
    <w:tmpl w:val="01F0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2963FE"/>
    <w:multiLevelType w:val="multilevel"/>
    <w:tmpl w:val="8D6C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287FA4"/>
    <w:multiLevelType w:val="multilevel"/>
    <w:tmpl w:val="16BC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793B88"/>
    <w:multiLevelType w:val="multilevel"/>
    <w:tmpl w:val="45B0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CA66A8"/>
    <w:multiLevelType w:val="multilevel"/>
    <w:tmpl w:val="F08E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8A30C0"/>
    <w:multiLevelType w:val="multilevel"/>
    <w:tmpl w:val="E38A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644284">
    <w:abstractNumId w:val="4"/>
  </w:num>
  <w:num w:numId="2" w16cid:durableId="46074356">
    <w:abstractNumId w:val="12"/>
  </w:num>
  <w:num w:numId="3" w16cid:durableId="1591962881">
    <w:abstractNumId w:val="13"/>
  </w:num>
  <w:num w:numId="4" w16cid:durableId="228419609">
    <w:abstractNumId w:val="0"/>
  </w:num>
  <w:num w:numId="5" w16cid:durableId="1387336453">
    <w:abstractNumId w:val="11"/>
  </w:num>
  <w:num w:numId="6" w16cid:durableId="1340354820">
    <w:abstractNumId w:val="9"/>
  </w:num>
  <w:num w:numId="7" w16cid:durableId="6712757">
    <w:abstractNumId w:val="3"/>
  </w:num>
  <w:num w:numId="8" w16cid:durableId="2026639101">
    <w:abstractNumId w:val="2"/>
  </w:num>
  <w:num w:numId="9" w16cid:durableId="1203132309">
    <w:abstractNumId w:val="7"/>
  </w:num>
  <w:num w:numId="10" w16cid:durableId="307519017">
    <w:abstractNumId w:val="6"/>
  </w:num>
  <w:num w:numId="11" w16cid:durableId="861892458">
    <w:abstractNumId w:val="5"/>
  </w:num>
  <w:num w:numId="12" w16cid:durableId="1658998760">
    <w:abstractNumId w:val="1"/>
  </w:num>
  <w:num w:numId="13" w16cid:durableId="824971000">
    <w:abstractNumId w:val="8"/>
  </w:num>
  <w:num w:numId="14" w16cid:durableId="264382623">
    <w:abstractNumId w:val="1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77A"/>
    <w:rsid w:val="00014081"/>
    <w:rsid w:val="000140EA"/>
    <w:rsid w:val="00016A24"/>
    <w:rsid w:val="00060FF4"/>
    <w:rsid w:val="00067792"/>
    <w:rsid w:val="00080EFB"/>
    <w:rsid w:val="000D1347"/>
    <w:rsid w:val="000D14E5"/>
    <w:rsid w:val="000E34CA"/>
    <w:rsid w:val="000E6EEF"/>
    <w:rsid w:val="000F0036"/>
    <w:rsid w:val="000F7524"/>
    <w:rsid w:val="001064BD"/>
    <w:rsid w:val="00113E87"/>
    <w:rsid w:val="0013472C"/>
    <w:rsid w:val="00143BA1"/>
    <w:rsid w:val="00175B7D"/>
    <w:rsid w:val="00196144"/>
    <w:rsid w:val="00196E38"/>
    <w:rsid w:val="00213212"/>
    <w:rsid w:val="00225AE6"/>
    <w:rsid w:val="002302E2"/>
    <w:rsid w:val="002448FC"/>
    <w:rsid w:val="002461E5"/>
    <w:rsid w:val="002570EC"/>
    <w:rsid w:val="00290B2F"/>
    <w:rsid w:val="00291A71"/>
    <w:rsid w:val="0029603D"/>
    <w:rsid w:val="002B01C7"/>
    <w:rsid w:val="002B321D"/>
    <w:rsid w:val="002B4CB4"/>
    <w:rsid w:val="002C27B3"/>
    <w:rsid w:val="002C5C77"/>
    <w:rsid w:val="002F48A3"/>
    <w:rsid w:val="002F67B9"/>
    <w:rsid w:val="003225DB"/>
    <w:rsid w:val="00334DCF"/>
    <w:rsid w:val="0034472A"/>
    <w:rsid w:val="00350EE3"/>
    <w:rsid w:val="0039378E"/>
    <w:rsid w:val="00397F18"/>
    <w:rsid w:val="003A407B"/>
    <w:rsid w:val="003C5ED9"/>
    <w:rsid w:val="004040FA"/>
    <w:rsid w:val="00412CBD"/>
    <w:rsid w:val="00452F0F"/>
    <w:rsid w:val="00457E95"/>
    <w:rsid w:val="00472322"/>
    <w:rsid w:val="00475A5E"/>
    <w:rsid w:val="00477926"/>
    <w:rsid w:val="004850E2"/>
    <w:rsid w:val="004A3696"/>
    <w:rsid w:val="004E66D8"/>
    <w:rsid w:val="00516C48"/>
    <w:rsid w:val="0057134B"/>
    <w:rsid w:val="005C3F67"/>
    <w:rsid w:val="005D1A4C"/>
    <w:rsid w:val="005F7158"/>
    <w:rsid w:val="0067398E"/>
    <w:rsid w:val="006A71AC"/>
    <w:rsid w:val="006D2EAE"/>
    <w:rsid w:val="006D5AEC"/>
    <w:rsid w:val="00774F8C"/>
    <w:rsid w:val="0077709E"/>
    <w:rsid w:val="007A610C"/>
    <w:rsid w:val="007C2801"/>
    <w:rsid w:val="007D2C78"/>
    <w:rsid w:val="0082365E"/>
    <w:rsid w:val="00847787"/>
    <w:rsid w:val="00861F68"/>
    <w:rsid w:val="0086293C"/>
    <w:rsid w:val="008A0BC5"/>
    <w:rsid w:val="008B42F6"/>
    <w:rsid w:val="00900BE1"/>
    <w:rsid w:val="00921746"/>
    <w:rsid w:val="00940F65"/>
    <w:rsid w:val="009772BE"/>
    <w:rsid w:val="009959EC"/>
    <w:rsid w:val="009A397E"/>
    <w:rsid w:val="009A7CE8"/>
    <w:rsid w:val="009D526A"/>
    <w:rsid w:val="009F59BD"/>
    <w:rsid w:val="00A032EF"/>
    <w:rsid w:val="00A417D6"/>
    <w:rsid w:val="00A451A7"/>
    <w:rsid w:val="00A5375B"/>
    <w:rsid w:val="00A54481"/>
    <w:rsid w:val="00A56652"/>
    <w:rsid w:val="00A87C1D"/>
    <w:rsid w:val="00AB22A1"/>
    <w:rsid w:val="00AB2FFD"/>
    <w:rsid w:val="00AC2B26"/>
    <w:rsid w:val="00AC4B3B"/>
    <w:rsid w:val="00AE3ACA"/>
    <w:rsid w:val="00B0129B"/>
    <w:rsid w:val="00B207B6"/>
    <w:rsid w:val="00B24D68"/>
    <w:rsid w:val="00B403B2"/>
    <w:rsid w:val="00B50824"/>
    <w:rsid w:val="00B54BE0"/>
    <w:rsid w:val="00B63220"/>
    <w:rsid w:val="00B63C8B"/>
    <w:rsid w:val="00B649DF"/>
    <w:rsid w:val="00B709F5"/>
    <w:rsid w:val="00B84E14"/>
    <w:rsid w:val="00B97BC6"/>
    <w:rsid w:val="00BE6406"/>
    <w:rsid w:val="00C05D55"/>
    <w:rsid w:val="00C10E8B"/>
    <w:rsid w:val="00C438F7"/>
    <w:rsid w:val="00C85630"/>
    <w:rsid w:val="00C96A4D"/>
    <w:rsid w:val="00C9707C"/>
    <w:rsid w:val="00CA4AE9"/>
    <w:rsid w:val="00CA55B8"/>
    <w:rsid w:val="00CA777A"/>
    <w:rsid w:val="00CC5F8A"/>
    <w:rsid w:val="00CD3CC6"/>
    <w:rsid w:val="00CD5695"/>
    <w:rsid w:val="00CF53F4"/>
    <w:rsid w:val="00D474BB"/>
    <w:rsid w:val="00D50AAE"/>
    <w:rsid w:val="00D56A94"/>
    <w:rsid w:val="00D61483"/>
    <w:rsid w:val="00DC5FFF"/>
    <w:rsid w:val="00E1006E"/>
    <w:rsid w:val="00E53F6B"/>
    <w:rsid w:val="00E5645F"/>
    <w:rsid w:val="00E650E0"/>
    <w:rsid w:val="00E67EFC"/>
    <w:rsid w:val="00E87A1A"/>
    <w:rsid w:val="00E96E8C"/>
    <w:rsid w:val="00EA06BE"/>
    <w:rsid w:val="00EA3D62"/>
    <w:rsid w:val="00F0763C"/>
    <w:rsid w:val="00F81272"/>
    <w:rsid w:val="00F816CB"/>
    <w:rsid w:val="00F8406C"/>
    <w:rsid w:val="00F86B6A"/>
    <w:rsid w:val="00FA43B3"/>
    <w:rsid w:val="00FB2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4BE09E"/>
  <w15:docId w15:val="{279EE926-5336-464E-91E3-A79663F02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Quattrocento Sans" w:eastAsia="Quattrocento Sans" w:hAnsi="Quattrocento Sans" w:cs="Quattrocento Sans"/>
        <w:sz w:val="24"/>
        <w:szCs w:val="24"/>
        <w:lang w:val="pt-PT" w:eastAsia="pt-PT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F6B"/>
    <w:rPr>
      <w:rFonts w:ascii="Open Sans" w:hAnsi="Open Sans"/>
    </w:rPr>
  </w:style>
  <w:style w:type="paragraph" w:styleId="Ttulo1">
    <w:name w:val="heading 1"/>
    <w:basedOn w:val="Normal"/>
    <w:next w:val="Normal"/>
    <w:link w:val="Ttulo1Char"/>
    <w:uiPriority w:val="9"/>
    <w:qFormat/>
    <w:rsid w:val="00861F68"/>
    <w:pPr>
      <w:keepNext/>
      <w:keepLines/>
      <w:numPr>
        <w:numId w:val="1"/>
      </w:numPr>
      <w:spacing w:after="0" w:line="360" w:lineRule="auto"/>
      <w:ind w:left="431" w:hanging="431"/>
      <w:outlineLvl w:val="0"/>
    </w:pPr>
    <w:rPr>
      <w:b/>
      <w:caps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numPr>
        <w:ilvl w:val="1"/>
        <w:numId w:val="1"/>
      </w:numPr>
      <w:spacing w:before="40" w:after="0" w:line="360" w:lineRule="auto"/>
      <w:outlineLvl w:val="1"/>
    </w:p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403B2"/>
    <w:pPr>
      <w:keepNext/>
      <w:keepLines/>
      <w:numPr>
        <w:ilvl w:val="2"/>
        <w:numId w:val="1"/>
      </w:numPr>
      <w:spacing w:before="40" w:after="0" w:line="360" w:lineRule="auto"/>
      <w:outlineLvl w:val="2"/>
    </w:pPr>
    <w:rPr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numPr>
        <w:ilvl w:val="3"/>
        <w:numId w:val="1"/>
      </w:numPr>
      <w:spacing w:before="40" w:after="0"/>
      <w:outlineLvl w:val="3"/>
    </w:pPr>
    <w:rPr>
      <w:rFonts w:ascii="Calibri" w:eastAsia="Calibri" w:hAnsi="Calibri" w:cs="Calibri"/>
      <w:i/>
      <w:color w:val="2E75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1"/>
      </w:numPr>
      <w:spacing w:before="40" w:after="0"/>
      <w:outlineLvl w:val="4"/>
    </w:pPr>
    <w:rPr>
      <w:rFonts w:ascii="Calibri" w:eastAsia="Calibri" w:hAnsi="Calibri" w:cs="Calibri"/>
      <w:color w:val="2E75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1"/>
      </w:numPr>
      <w:spacing w:before="40" w:after="0"/>
      <w:outlineLvl w:val="5"/>
    </w:pPr>
    <w:rPr>
      <w:rFonts w:ascii="Calibri" w:eastAsia="Calibri" w:hAnsi="Calibri" w:cs="Calibri"/>
      <w:color w:val="1E4D78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1483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1483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1483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/>
      <w:jc w:val="center"/>
    </w:pPr>
    <w:rPr>
      <w:b/>
    </w:rPr>
  </w:style>
  <w:style w:type="paragraph" w:styleId="Subttulo">
    <w:name w:val="Subtitle"/>
    <w:basedOn w:val="Normal"/>
    <w:next w:val="Normal"/>
    <w:uiPriority w:val="11"/>
    <w:qFormat/>
    <w:rsid w:val="000E6EEF"/>
    <w:pPr>
      <w:keepNext/>
      <w:keepLines/>
      <w:spacing w:before="360" w:after="80"/>
      <w:jc w:val="center"/>
    </w:pPr>
    <w:rPr>
      <w:rFonts w:ascii="Century Gothic" w:eastAsia="Georgia" w:hAnsi="Century Gothic" w:cs="Georgia"/>
      <w:i/>
      <w:sz w:val="36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doSumrio">
    <w:name w:val="TOC Heading"/>
    <w:basedOn w:val="Ttulo1"/>
    <w:next w:val="Normal"/>
    <w:uiPriority w:val="39"/>
    <w:unhideWhenUsed/>
    <w:qFormat/>
    <w:rsid w:val="00E650E0"/>
    <w:pPr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/>
    </w:rPr>
  </w:style>
  <w:style w:type="paragraph" w:styleId="Sumrio1">
    <w:name w:val="toc 1"/>
    <w:basedOn w:val="Normal"/>
    <w:next w:val="Normal"/>
    <w:autoRedefine/>
    <w:uiPriority w:val="39"/>
    <w:unhideWhenUsed/>
    <w:rsid w:val="00861F68"/>
    <w:pPr>
      <w:tabs>
        <w:tab w:val="right" w:leader="dot" w:pos="9060"/>
      </w:tabs>
      <w:spacing w:before="120" w:after="120"/>
      <w:jc w:val="left"/>
    </w:pPr>
    <w:rPr>
      <w:rFonts w:ascii="Segoe UI" w:hAnsi="Segoe UI"/>
      <w:b/>
      <w:bC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E650E0"/>
    <w:rPr>
      <w:color w:val="0000FF" w:themeColor="hyperlink"/>
      <w:u w:val="single"/>
    </w:rPr>
  </w:style>
  <w:style w:type="paragraph" w:styleId="Sumrio3">
    <w:name w:val="toc 3"/>
    <w:basedOn w:val="Normal"/>
    <w:next w:val="Normal"/>
    <w:autoRedefine/>
    <w:uiPriority w:val="39"/>
    <w:unhideWhenUsed/>
    <w:rsid w:val="000D1347"/>
    <w:pPr>
      <w:spacing w:after="0"/>
      <w:ind w:left="480"/>
      <w:jc w:val="left"/>
    </w:pPr>
    <w:rPr>
      <w:rFonts w:ascii="Segoe UI" w:hAnsi="Segoe UI"/>
      <w:i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E650E0"/>
    <w:pPr>
      <w:spacing w:after="0"/>
      <w:ind w:left="720"/>
      <w:jc w:val="left"/>
    </w:pPr>
    <w:rPr>
      <w:rFonts w:asciiTheme="minorHAnsi" w:hAnsiTheme="minorHAnsi"/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E650E0"/>
    <w:pPr>
      <w:spacing w:after="0"/>
      <w:ind w:left="960"/>
      <w:jc w:val="left"/>
    </w:pPr>
    <w:rPr>
      <w:rFonts w:asciiTheme="minorHAnsi" w:hAnsiTheme="minorHAnsi"/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E650E0"/>
    <w:pPr>
      <w:spacing w:after="0"/>
      <w:ind w:left="1200"/>
      <w:jc w:val="left"/>
    </w:pPr>
    <w:rPr>
      <w:rFonts w:asciiTheme="minorHAnsi" w:hAnsiTheme="minorHAnsi"/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E650E0"/>
    <w:pPr>
      <w:spacing w:after="0"/>
      <w:ind w:left="1440"/>
      <w:jc w:val="left"/>
    </w:pPr>
    <w:rPr>
      <w:rFonts w:asciiTheme="minorHAnsi" w:hAnsiTheme="minorHAnsi"/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E650E0"/>
    <w:pPr>
      <w:spacing w:after="0"/>
      <w:ind w:left="1680"/>
      <w:jc w:val="left"/>
    </w:pPr>
    <w:rPr>
      <w:rFonts w:asciiTheme="minorHAnsi" w:hAnsiTheme="minorHAnsi"/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E650E0"/>
    <w:pPr>
      <w:spacing w:after="0"/>
      <w:ind w:left="1920"/>
      <w:jc w:val="left"/>
    </w:pPr>
    <w:rPr>
      <w:rFonts w:asciiTheme="minorHAnsi" w:hAnsiTheme="minorHAnsi"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0E6EEF"/>
    <w:rPr>
      <w:color w:val="605E5C"/>
      <w:shd w:val="clear" w:color="auto" w:fill="E1DFDD"/>
    </w:rPr>
  </w:style>
  <w:style w:type="paragraph" w:styleId="Rodap">
    <w:name w:val="footer"/>
    <w:basedOn w:val="Normal"/>
    <w:link w:val="RodapChar"/>
    <w:uiPriority w:val="99"/>
    <w:unhideWhenUsed/>
    <w:rsid w:val="00D474BB"/>
    <w:pPr>
      <w:tabs>
        <w:tab w:val="center" w:pos="4680"/>
        <w:tab w:val="right" w:pos="9360"/>
      </w:tabs>
      <w:spacing w:after="0"/>
      <w:jc w:val="left"/>
    </w:pPr>
    <w:rPr>
      <w:rFonts w:asciiTheme="minorHAnsi" w:eastAsiaTheme="minorEastAsia" w:hAnsiTheme="minorHAnsi" w:cs="Times New Roman"/>
      <w:sz w:val="22"/>
      <w:szCs w:val="22"/>
      <w:lang w:val="en-US" w:eastAsia="en-US"/>
    </w:rPr>
  </w:style>
  <w:style w:type="character" w:customStyle="1" w:styleId="RodapChar">
    <w:name w:val="Rodapé Char"/>
    <w:basedOn w:val="Fontepargpadro"/>
    <w:link w:val="Rodap"/>
    <w:uiPriority w:val="99"/>
    <w:rsid w:val="00D474BB"/>
    <w:rPr>
      <w:rFonts w:asciiTheme="minorHAnsi" w:eastAsiaTheme="minorEastAsia" w:hAnsiTheme="minorHAnsi" w:cs="Times New Roman"/>
      <w:sz w:val="22"/>
      <w:szCs w:val="22"/>
      <w:lang w:val="en-US" w:eastAsia="en-US"/>
    </w:rPr>
  </w:style>
  <w:style w:type="paragraph" w:styleId="Sumrio2">
    <w:name w:val="toc 2"/>
    <w:basedOn w:val="Normal"/>
    <w:next w:val="Normal"/>
    <w:autoRedefine/>
    <w:uiPriority w:val="39"/>
    <w:unhideWhenUsed/>
    <w:rsid w:val="000D1347"/>
    <w:pPr>
      <w:tabs>
        <w:tab w:val="right" w:leader="dot" w:pos="9060"/>
      </w:tabs>
      <w:spacing w:after="100"/>
      <w:ind w:left="240"/>
    </w:pPr>
    <w:rPr>
      <w:rFonts w:ascii="Segoe UI" w:hAnsi="Segoe UI"/>
      <w:sz w:val="20"/>
    </w:rPr>
  </w:style>
  <w:style w:type="character" w:customStyle="1" w:styleId="Ttulo3Char">
    <w:name w:val="Título 3 Char"/>
    <w:basedOn w:val="Fontepargpadro"/>
    <w:link w:val="Ttulo3"/>
    <w:uiPriority w:val="9"/>
    <w:rsid w:val="00B403B2"/>
    <w:rPr>
      <w:rFonts w:ascii="Open Sans" w:hAnsi="Open Sans"/>
      <w:b/>
    </w:rPr>
  </w:style>
  <w:style w:type="paragraph" w:styleId="PargrafodaLista">
    <w:name w:val="List Paragraph"/>
    <w:basedOn w:val="Normal"/>
    <w:qFormat/>
    <w:rsid w:val="00016A2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417D6"/>
    <w:rPr>
      <w:rFonts w:ascii="Times New Roman" w:hAnsi="Times New Roman" w:cs="Times New Roman"/>
    </w:rPr>
  </w:style>
  <w:style w:type="paragraph" w:styleId="Legenda">
    <w:name w:val="caption"/>
    <w:basedOn w:val="Normal"/>
    <w:next w:val="Normal"/>
    <w:autoRedefine/>
    <w:uiPriority w:val="35"/>
    <w:unhideWhenUsed/>
    <w:qFormat/>
    <w:rsid w:val="00B403B2"/>
    <w:pPr>
      <w:spacing w:after="200"/>
      <w:jc w:val="center"/>
    </w:pPr>
    <w:rPr>
      <w:i/>
      <w:iCs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2C5C77"/>
    <w:pPr>
      <w:spacing w:after="0"/>
    </w:pPr>
  </w:style>
  <w:style w:type="character" w:customStyle="1" w:styleId="Ttulo7Char">
    <w:name w:val="Título 7 Char"/>
    <w:basedOn w:val="Fontepargpadro"/>
    <w:link w:val="Ttulo7"/>
    <w:uiPriority w:val="9"/>
    <w:semiHidden/>
    <w:rsid w:val="00D6148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148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148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orpodetexto">
    <w:name w:val="Body Text"/>
    <w:basedOn w:val="Normal"/>
    <w:link w:val="CorpodetextoChar"/>
    <w:rsid w:val="000D1347"/>
    <w:pPr>
      <w:suppressAutoHyphens/>
      <w:overflowPunct w:val="0"/>
      <w:spacing w:after="140" w:line="276" w:lineRule="auto"/>
    </w:pPr>
    <w:rPr>
      <w:lang w:eastAsia="zh-CN"/>
    </w:rPr>
  </w:style>
  <w:style w:type="character" w:customStyle="1" w:styleId="CorpodetextoChar">
    <w:name w:val="Corpo de texto Char"/>
    <w:basedOn w:val="Fontepargpadro"/>
    <w:link w:val="Corpodetexto"/>
    <w:rsid w:val="000D1347"/>
    <w:rPr>
      <w:rFonts w:ascii="Segoe UI" w:hAnsi="Segoe UI"/>
      <w:lang w:eastAsia="zh-CN"/>
    </w:rPr>
  </w:style>
  <w:style w:type="paragraph" w:customStyle="1" w:styleId="FrameContents">
    <w:name w:val="Frame Contents"/>
    <w:basedOn w:val="Normal"/>
    <w:qFormat/>
    <w:rsid w:val="000D1347"/>
    <w:pPr>
      <w:suppressAutoHyphens/>
      <w:overflowPunct w:val="0"/>
    </w:pPr>
    <w:rPr>
      <w:lang w:eastAsia="zh-CN"/>
    </w:rPr>
  </w:style>
  <w:style w:type="character" w:styleId="TextodoEspaoReservado">
    <w:name w:val="Placeholder Text"/>
    <w:basedOn w:val="Fontepargpadro"/>
    <w:uiPriority w:val="99"/>
    <w:semiHidden/>
    <w:rsid w:val="000D1347"/>
    <w:rPr>
      <w:color w:val="666666"/>
    </w:rPr>
  </w:style>
  <w:style w:type="paragraph" w:customStyle="1" w:styleId="Sumario">
    <w:name w:val="Sumario"/>
    <w:basedOn w:val="Ttulo1"/>
    <w:link w:val="SumarioChar"/>
    <w:qFormat/>
    <w:rsid w:val="0067398E"/>
    <w:pPr>
      <w:numPr>
        <w:numId w:val="0"/>
      </w:numPr>
      <w:spacing w:before="240"/>
      <w:ind w:left="431" w:hanging="431"/>
    </w:pPr>
  </w:style>
  <w:style w:type="character" w:customStyle="1" w:styleId="Ttulo1Char">
    <w:name w:val="Título 1 Char"/>
    <w:basedOn w:val="Fontepargpadro"/>
    <w:link w:val="Ttulo1"/>
    <w:uiPriority w:val="9"/>
    <w:rsid w:val="00861F68"/>
    <w:rPr>
      <w:rFonts w:ascii="Open Sans" w:hAnsi="Open Sans"/>
      <w:b/>
      <w:caps/>
    </w:rPr>
  </w:style>
  <w:style w:type="character" w:customStyle="1" w:styleId="SumarioChar">
    <w:name w:val="Sumario Char"/>
    <w:basedOn w:val="Ttulo1Char"/>
    <w:link w:val="Sumario"/>
    <w:rsid w:val="0067398E"/>
    <w:rPr>
      <w:rFonts w:ascii="Open Sans" w:hAnsi="Open Sans"/>
      <w:b/>
      <w:caps/>
    </w:rPr>
  </w:style>
  <w:style w:type="paragraph" w:styleId="Citao">
    <w:name w:val="Quote"/>
    <w:basedOn w:val="Normal"/>
    <w:next w:val="Normal"/>
    <w:link w:val="CitaoChar"/>
    <w:uiPriority w:val="29"/>
    <w:qFormat/>
    <w:rsid w:val="000D14E5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14E5"/>
    <w:rPr>
      <w:rFonts w:ascii="Open Sans" w:hAnsi="Open Sans"/>
      <w:i/>
      <w:iCs/>
      <w:color w:val="404040" w:themeColor="text1" w:themeTint="BF"/>
    </w:rPr>
  </w:style>
  <w:style w:type="table" w:styleId="TabeladeLista4-nfase6">
    <w:name w:val="List Table 4 Accent 6"/>
    <w:basedOn w:val="Tabelanormal"/>
    <w:uiPriority w:val="49"/>
    <w:rsid w:val="00B709F5"/>
    <w:pPr>
      <w:spacing w:after="0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B709F5"/>
    <w:pPr>
      <w:spacing w:after="0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character" w:customStyle="1" w:styleId="whitespace-normal">
    <w:name w:val="whitespace-normal"/>
    <w:basedOn w:val="Fontepargpadro"/>
    <w:rsid w:val="00E87A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8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3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5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9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7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7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8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glossaryDocument" Target="glossary/document.xml"/><Relationship Id="rId10" Type="http://schemas.openxmlformats.org/officeDocument/2006/relationships/hyperlink" Target="mailto:bongo.cahisso@isptec.co.ao" TargetMode="Externa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yperlink" Target="mailto:20230237@isptec.co.ao" TargetMode="Externa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manuel\Documents\Custom%20Office%20Templates\Mini-Project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55CA621C6D9473EB5D5D733480E74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3F925D-BC6B-4F8A-9597-3066EEB6FEE4}"/>
      </w:docPartPr>
      <w:docPartBody>
        <w:p w:rsidR="007A2C8B" w:rsidRDefault="00000000">
          <w:pPr>
            <w:pStyle w:val="655CA621C6D9473EB5D5D733480E749B"/>
          </w:pPr>
          <w:r w:rsidRPr="00AC39C8">
            <w:rPr>
              <w:rStyle w:val="TextodoEspaoReservado"/>
            </w:rPr>
            <w:t>[Subject]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EED"/>
    <w:rsid w:val="00003EED"/>
    <w:rsid w:val="000F7524"/>
    <w:rsid w:val="0012251B"/>
    <w:rsid w:val="00394AC2"/>
    <w:rsid w:val="00676524"/>
    <w:rsid w:val="007A2C8B"/>
    <w:rsid w:val="008D5132"/>
    <w:rsid w:val="009D19B1"/>
    <w:rsid w:val="00A54481"/>
    <w:rsid w:val="00AB567E"/>
    <w:rsid w:val="00AC2B26"/>
    <w:rsid w:val="00B678CB"/>
    <w:rsid w:val="00CC5F8A"/>
    <w:rsid w:val="00F8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customStyle="1" w:styleId="655CA621C6D9473EB5D5D733480E749B">
    <w:name w:val="655CA621C6D9473EB5D5D733480E749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55FAED-4764-4992-92F0-BE4F7106F9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Mini-Projecto</Template>
  <TotalTime>1054</TotalTime>
  <Pages>4</Pages>
  <Words>76</Words>
  <Characters>439</Characters>
  <Application>Microsoft Office Word</Application>
  <DocSecurity>0</DocSecurity>
  <Lines>3</Lines>
  <Paragraphs>1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27</vt:i4>
      </vt:variant>
    </vt:vector>
  </HeadingPairs>
  <TitlesOfParts>
    <vt:vector size="29" baseType="lpstr">
      <vt:lpstr>Estudo de Caso #01</vt:lpstr>
      <vt:lpstr>Estudo de Caso #01</vt:lpstr>
      <vt:lpstr>&lt;SUMÁRIO</vt:lpstr>
      <vt:lpstr>INTRODUÇÃO</vt:lpstr>
      <vt:lpstr>DESCRIÇÃO DOS CASOS DE ESTUDO</vt:lpstr>
      <vt:lpstr>    Caso A — Consumo de Conteúdo Digital em Mobilidade (Marcos)</vt:lpstr>
      <vt:lpstr>    Caso B — Pagamento de Serviços</vt:lpstr>
      <vt:lpstr>    Caso C — Gestão de Agenda</vt:lpstr>
      <vt:lpstr>ANÁLISE DOS CASOS DE ESTUDO</vt:lpstr>
      <vt:lpstr>    Caso A — Impacto das TIC na Interação de Marcos</vt:lpstr>
      <vt:lpstr>        Como as TIC modificaram a interação</vt:lpstr>
      <vt:lpstr>        Quando a interação ocorre</vt:lpstr>
      <vt:lpstr>        Onde a interação ocorre</vt:lpstr>
      <vt:lpstr>        Por que a interação ocorre</vt:lpstr>
      <vt:lpstr>        Conceitos de IHM aplicados</vt:lpstr>
      <vt:lpstr>    Análise Comparativa — Caso B: Pagamento de Serviços</vt:lpstr>
      <vt:lpstr>        i) Análise das Diferenças Fundamentais</vt:lpstr>
      <vt:lpstr>        ii) Princípios de IHM que Perdem Relevância</vt:lpstr>
      <vt:lpstr>        iii) Princípios de IHM que Ganham Relevância</vt:lpstr>
      <vt:lpstr>    Análise Comparativa — Caso C: Gestão de Agenda</vt:lpstr>
      <vt:lpstr>        i) Análise das Diferenças Fundamentais</vt:lpstr>
      <vt:lpstr>        ii) Princípios de IHM que Perdem Relevância</vt:lpstr>
      <vt:lpstr>        iii) Princípios de IHM que Ganham Relevância</vt:lpstr>
      <vt:lpstr>AVALIAÇÃO COM BASE EM IHM</vt:lpstr>
      <vt:lpstr>    Reflexão Crítica — Influência do Contexto no Design</vt:lpstr>
      <vt:lpstr>PROPOSTAS DE MELHORIA</vt:lpstr>
      <vt:lpstr>    Melhoria para a Aplicação de Conteúdo Digital em Mobilidade (Caso A)</vt:lpstr>
      <vt:lpstr>    Melhoria para o ATM (Caso B)</vt:lpstr>
      <vt:lpstr>    Melhoria para a Aplicação de Agenda (Caso C)</vt:lpstr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 de Caso #01</dc:title>
  <dc:subject>Engenharia De Software 2</dc:subject>
  <dc:creator>Emanuel</dc:creator>
  <cp:lastModifiedBy>Líria Bá</cp:lastModifiedBy>
  <cp:revision>15</cp:revision>
  <cp:lastPrinted>2026-04-12T22:40:00Z</cp:lastPrinted>
  <dcterms:created xsi:type="dcterms:W3CDTF">2026-04-05T14:23:00Z</dcterms:created>
  <dcterms:modified xsi:type="dcterms:W3CDTF">2026-04-30T12:47:00Z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lephone number">
    <vt:lpwstr>+244933363523</vt:lpwstr>
  </property>
</Properties>
</file>